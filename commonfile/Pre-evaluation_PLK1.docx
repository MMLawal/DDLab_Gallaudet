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D4245" w14:textId="3BFF0486" w:rsidR="00B01650" w:rsidRPr="00B01650" w:rsidRDefault="00B01650" w:rsidP="00D85043">
      <w:pPr>
        <w:spacing w:after="240" w:line="276" w:lineRule="auto"/>
        <w:jc w:val="both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  <w:t xml:space="preserve">Pre-Evaluation Questionnaire: MTI Summer Internship Program </w:t>
      </w:r>
      <w:r w:rsidRPr="00814FAC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  <w:t>–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14:ligatures w14:val="none"/>
        </w:rPr>
        <w:t xml:space="preserve"> Drug Discovery &amp; Design</w:t>
      </w:r>
    </w:p>
    <w:p w14:paraId="40B43805" w14:textId="7F32AA37" w:rsidR="00B01650" w:rsidRPr="00634463" w:rsidRDefault="00B01650" w:rsidP="00D85043">
      <w:p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634463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Welcome to the </w:t>
      </w:r>
      <w:r w:rsidR="00D4154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QSRI/</w:t>
      </w:r>
      <w:r w:rsidRPr="00634463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MTI Summer Internship Program 2024! This questionnaire will help us assess your suitability for the program and tailor it to meet your needs.</w:t>
      </w:r>
    </w:p>
    <w:p w14:paraId="5CD5E152" w14:textId="40E1D0D8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1: Background Knowledge </w:t>
      </w:r>
    </w:p>
    <w:p w14:paraId="59040A60" w14:textId="76F12756" w:rsidR="00814FAC" w:rsidRPr="00814FAC" w:rsidRDefault="00814FAC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Have you ever heard about </w:t>
      </w:r>
      <w:r w:rsidR="00D4154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cancer</w:t>
      </w:r>
      <w:r w:rsidRP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? (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Yes/No)</w:t>
      </w:r>
    </w:p>
    <w:p w14:paraId="1431E7E6" w14:textId="4BDF3C59" w:rsidR="00B01650" w:rsidRPr="00B01650" w:rsidRDefault="00B01650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Are you familiar with the term </w:t>
      </w:r>
      <w:r w:rsidR="00D4154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targeted therapy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? (Yes/No)</w:t>
      </w:r>
    </w:p>
    <w:p w14:paraId="599A259D" w14:textId="49EA3611" w:rsidR="00B01650" w:rsidRPr="00B01650" w:rsidRDefault="00814FAC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Are you familiar with the </w:t>
      </w:r>
      <w:r w:rsidR="00B01650"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term "inhibitor" in a scientific context?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  <w:r w:rsidR="00B01650"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.</w:t>
      </w:r>
    </w:p>
    <w:p w14:paraId="09A1E7AF" w14:textId="0F99630F" w:rsidR="00B01650" w:rsidRPr="00B01650" w:rsidRDefault="00B01650" w:rsidP="00D85043">
      <w:pPr>
        <w:numPr>
          <w:ilvl w:val="0"/>
          <w:numId w:val="11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Have you </w:t>
      </w:r>
      <w:r w:rsidR="00D4154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heard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about the concept of "</w:t>
      </w:r>
      <w:r w:rsidR="00D4154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anticancer drug design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" before? (Yes/No)</w:t>
      </w:r>
    </w:p>
    <w:p w14:paraId="2341CA6A" w14:textId="3215BF3E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2: Motivation &amp; Expectations </w:t>
      </w:r>
    </w:p>
    <w:p w14:paraId="2DFF13EF" w14:textId="32018296" w:rsidR="00B01650" w:rsidRPr="00B01650" w:rsidRDefault="00B01650" w:rsidP="00D85043">
      <w:pPr>
        <w:numPr>
          <w:ilvl w:val="0"/>
          <w:numId w:val="12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What motivates you to apply for this summer drug discovery and design</w:t>
      </w:r>
      <w:r w:rsidR="00D4154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internship program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? (2-3 sentences)</w:t>
      </w:r>
    </w:p>
    <w:p w14:paraId="2DAC7FFB" w14:textId="52F5F5C1" w:rsidR="00B01650" w:rsidRPr="00B01650" w:rsidRDefault="00B01650" w:rsidP="00D85043">
      <w:pPr>
        <w:numPr>
          <w:ilvl w:val="0"/>
          <w:numId w:val="12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What are your career aspirations in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STEM or STEAM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? (1-2 sentences)</w:t>
      </w:r>
    </w:p>
    <w:p w14:paraId="4DB696F3" w14:textId="77777777" w:rsidR="00B01650" w:rsidRPr="00B01650" w:rsidRDefault="00B01650" w:rsidP="00D85043">
      <w:pPr>
        <w:numPr>
          <w:ilvl w:val="0"/>
          <w:numId w:val="12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On a scale of 1 (not at all) to 5 (very much), how interested are you in learning about computational medicinal chemistry tools?</w:t>
      </w:r>
    </w:p>
    <w:p w14:paraId="70C9CF27" w14:textId="1C7A1922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3: Skills Assessment </w:t>
      </w:r>
    </w:p>
    <w:p w14:paraId="091CF412" w14:textId="1F2EDD47" w:rsidR="00B01650" w:rsidRPr="00B01650" w:rsidRDefault="00B01650" w:rsidP="00D85043">
      <w:pPr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Rate your confidence level in your scientific writing skills (1 -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very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low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, 5 -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very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="00814FAC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high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).</w:t>
      </w:r>
    </w:p>
    <w:p w14:paraId="71A4CF8A" w14:textId="77777777" w:rsidR="00814FAC" w:rsidRDefault="00814FAC" w:rsidP="00D85043">
      <w:pPr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What writing and referencing software have you used before? </w:t>
      </w:r>
    </w:p>
    <w:p w14:paraId="4B109845" w14:textId="318FC2CD" w:rsidR="00814FAC" w:rsidRDefault="00814FAC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Microsoft </w:t>
      </w:r>
      <w:r w:rsidR="00701B8F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W</w:t>
      </w: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ord</w:t>
      </w:r>
      <w:r w:rsidR="00701B8F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with any reference managing software (Mendeley, EndNote, Zotero, RefWorks, etc.)</w:t>
      </w:r>
    </w:p>
    <w:p w14:paraId="3B02D2A0" w14:textId="4AD328D3" w:rsidR="00701B8F" w:rsidRDefault="00701B8F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Google Docs and Zotero</w:t>
      </w:r>
    </w:p>
    <w:p w14:paraId="0FE29987" w14:textId="457404CD" w:rsidR="00701B8F" w:rsidRDefault="00701B8F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LaTex</w:t>
      </w:r>
      <w:proofErr w:type="spellEnd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and </w:t>
      </w: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BibTex</w:t>
      </w:r>
      <w:proofErr w:type="spellEnd"/>
    </w:p>
    <w:p w14:paraId="1E224B89" w14:textId="79629F2B" w:rsidR="00701B8F" w:rsidRDefault="00701B8F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Microsoft Word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online </w:t>
      </w:r>
      <w:r w:rsidR="00EA7C11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with </w:t>
      </w:r>
      <w:r w:rsidR="00EA7C11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Mendeley, Zotero, </w:t>
      </w:r>
      <w:r w:rsidR="00EA7C11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or </w:t>
      </w:r>
      <w:r w:rsidR="00EA7C11"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RefWorks</w:t>
      </w:r>
    </w:p>
    <w:p w14:paraId="6904BC68" w14:textId="0B85E0AB" w:rsidR="007A3F46" w:rsidRPr="00701B8F" w:rsidRDefault="007A3F46" w:rsidP="00D85043">
      <w:pPr>
        <w:pStyle w:val="ListParagraph"/>
        <w:numPr>
          <w:ilvl w:val="0"/>
          <w:numId w:val="17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Others</w:t>
      </w:r>
    </w:p>
    <w:p w14:paraId="3DDFE6BA" w14:textId="77777777" w:rsidR="005F5CFB" w:rsidRDefault="005F5CFB" w:rsidP="005F5C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Do you know the forms of scientific literature?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40B82EF1" w14:textId="4928DE13" w:rsidR="005F5CFB" w:rsidRDefault="005F5CFB" w:rsidP="00494A14">
      <w:pPr>
        <w:pStyle w:val="ListParagraph"/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Mention three examples </w:t>
      </w:r>
      <w:r w:rsidR="00494A14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if applicable</w:t>
      </w:r>
    </w:p>
    <w:p w14:paraId="762D4110" w14:textId="266E212C" w:rsidR="005F5CFB" w:rsidRDefault="005F5CFB" w:rsidP="005F5C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Do you know how to access scientific items or publications?</w:t>
      </w:r>
      <w:r w:rsidRPr="005F5CFB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69B875C9" w14:textId="69C4BEEA" w:rsidR="005F5CFB" w:rsidRDefault="005F5CFB" w:rsidP="00494A14">
      <w:pPr>
        <w:pStyle w:val="ListParagraph"/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If yes</w:t>
      </w:r>
      <w:r w:rsidR="00494A14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, w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hich interface have you used before to retrieve scientific literature?</w:t>
      </w:r>
    </w:p>
    <w:p w14:paraId="4E5DF978" w14:textId="3F0ED48C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4: Computational Drug Design </w:t>
      </w:r>
    </w:p>
    <w:p w14:paraId="06383D66" w14:textId="77777777" w:rsid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heard of the term "virtual screening" before? (Yes/No)</w:t>
      </w:r>
    </w:p>
    <w:p w14:paraId="22293580" w14:textId="264C1B2D" w:rsidR="00701B8F" w:rsidRPr="00B01650" w:rsidRDefault="00701B8F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 the term "quantum mechanics"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36982C80" w14:textId="77777777" w:rsidR="00B01650" w:rsidRP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 the concept of "molecular dynamics simulations"? (Yes/No)</w:t>
      </w:r>
    </w:p>
    <w:p w14:paraId="06EFF80E" w14:textId="77777777" w:rsid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encountered the term "molecular docking" in a scientific context? (Yes/No)</w:t>
      </w:r>
    </w:p>
    <w:p w14:paraId="33ACB86E" w14:textId="6C508AC0" w:rsidR="00AE767B" w:rsidRPr="00AE767B" w:rsidRDefault="00AE767B" w:rsidP="00AE767B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Are you familiar with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high-performance computing/advanced computing facility/scientific computing"?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3F0BE47D" w14:textId="77777777" w:rsidR="00B01650" w:rsidRPr="00B01650" w:rsidRDefault="00B01650" w:rsidP="00D85043">
      <w:pPr>
        <w:numPr>
          <w:ilvl w:val="0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Match the following terms with their corresponding applications in drug discovery: </w:t>
      </w:r>
    </w:p>
    <w:p w14:paraId="46495A1D" w14:textId="77777777" w:rsidR="00B01650" w:rsidRPr="00B01650" w:rsidRDefault="00B01650" w:rsidP="00D85043">
      <w:pPr>
        <w:numPr>
          <w:ilvl w:val="1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ADMET-S properties (a) Identifying potential drug candidates from large databases (Virtual screening)</w:t>
      </w:r>
    </w:p>
    <w:p w14:paraId="0712E80D" w14:textId="77777777" w:rsidR="00B01650" w:rsidRPr="00B01650" w:rsidRDefault="00B01650" w:rsidP="00D85043">
      <w:pPr>
        <w:numPr>
          <w:ilvl w:val="1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Virtual screening (b) In silico modeling of drug-target interactions (Molecular docking)</w:t>
      </w:r>
    </w:p>
    <w:p w14:paraId="7B5CE235" w14:textId="77777777" w:rsidR="00B01650" w:rsidRPr="00B01650" w:rsidRDefault="00B01650" w:rsidP="00D85043">
      <w:pPr>
        <w:numPr>
          <w:ilvl w:val="1"/>
          <w:numId w:val="14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Molecular docking (c) Assessing drug properties like absorption, metabolism, etc.</w:t>
      </w:r>
    </w:p>
    <w:p w14:paraId="355F00E4" w14:textId="6C5D07CC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Section 5: Additional Knowledge</w:t>
      </w:r>
    </w:p>
    <w:p w14:paraId="4CE7C9FA" w14:textId="68CEE322" w:rsidR="00336905" w:rsidRPr="00336905" w:rsidRDefault="00336905" w:rsidP="00336905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Do you have a laptop/desktop or have access to any? 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(Yes/No)</w:t>
      </w:r>
    </w:p>
    <w:p w14:paraId="18B20B6A" w14:textId="6A2C9F4A" w:rsidR="00B01650" w:rsidRDefault="00B01650" w:rsidP="00D85043">
      <w:pPr>
        <w:numPr>
          <w:ilvl w:val="0"/>
          <w:numId w:val="15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lastRenderedPageBreak/>
        <w:t>Have you used any software programs for scientific data analysis or visualization before? Briefly list them if applicable.</w:t>
      </w:r>
    </w:p>
    <w:p w14:paraId="64F51818" w14:textId="0C779CEC" w:rsidR="00AE767B" w:rsidRDefault="00AE767B" w:rsidP="00D85043">
      <w:pPr>
        <w:numPr>
          <w:ilvl w:val="0"/>
          <w:numId w:val="15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Have you used any software programs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for molecular modeling or bioinformatics before? It could be any online tool, locally installed, or remotely accessed software</w:t>
      </w:r>
    </w:p>
    <w:p w14:paraId="58FCE92F" w14:textId="798AA436" w:rsidR="00AE767B" w:rsidRPr="00B01650" w:rsidRDefault="00AE767B" w:rsidP="00AE767B">
      <w:pPr>
        <w:spacing w:line="276" w:lineRule="auto"/>
        <w:ind w:left="72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Briefly list them if applicable.</w:t>
      </w:r>
    </w:p>
    <w:p w14:paraId="016C9A28" w14:textId="77777777" w:rsidR="00B01650" w:rsidRPr="00B01650" w:rsidRDefault="00B01650" w:rsidP="00D85043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Section 6: Possible Concerns (3 minutes)</w:t>
      </w:r>
    </w:p>
    <w:p w14:paraId="3E62B04C" w14:textId="77777777" w:rsidR="00B01650" w:rsidRPr="00B01650" w:rsidRDefault="00B01650" w:rsidP="00D85043">
      <w:pPr>
        <w:numPr>
          <w:ilvl w:val="0"/>
          <w:numId w:val="16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Is there anything about research internships or computational drug design that you are unsure about or concerned with? (e.g., workload, time commitment, etc.) (2-3 sentences)</w:t>
      </w:r>
    </w:p>
    <w:p w14:paraId="6B121D30" w14:textId="77777777" w:rsidR="00B01650" w:rsidRDefault="00B01650" w:rsidP="00D85043">
      <w:pPr>
        <w:numPr>
          <w:ilvl w:val="0"/>
          <w:numId w:val="16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Do you have any questions about the internship program that we haven't addressed yet?</w:t>
      </w:r>
    </w:p>
    <w:p w14:paraId="6E5CA3EE" w14:textId="77777777" w:rsidR="00CA14CD" w:rsidRDefault="00CA14CD" w:rsidP="00CA14CD">
      <w:pPr>
        <w:spacing w:line="276" w:lineRule="auto"/>
        <w:ind w:left="72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</w:p>
    <w:p w14:paraId="6F18B54F" w14:textId="761B2AD0" w:rsidR="00CA14CD" w:rsidRPr="00B01650" w:rsidRDefault="00CA14CD" w:rsidP="00CA14CD">
      <w:pPr>
        <w:spacing w:before="240"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Section </w:t>
      </w:r>
      <w:r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7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: </w:t>
      </w:r>
      <w:r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Communication and Data Storage</w:t>
      </w: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 </w:t>
      </w:r>
    </w:p>
    <w:p w14:paraId="37D832BB" w14:textId="0647EC10" w:rsidR="00CA14CD" w:rsidRPr="00CA14CD" w:rsidRDefault="00CA14CD" w:rsidP="00CA14C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CA14CD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Which virtual meeting software is most accessible for you? Select all that applies</w:t>
      </w:r>
    </w:p>
    <w:p w14:paraId="7C1F01FA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Google Meet</w:t>
      </w:r>
    </w:p>
    <w:p w14:paraId="4C9BD00D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Zoom</w:t>
      </w:r>
    </w:p>
    <w:p w14:paraId="108962B6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701B8F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Microsoft 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Teams</w:t>
      </w:r>
    </w:p>
    <w:p w14:paraId="019C8762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BlueJeans</w:t>
      </w:r>
      <w:proofErr w:type="spellEnd"/>
    </w:p>
    <w:p w14:paraId="6D0274F8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proofErr w:type="spellStart"/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FreeConferenceCall</w:t>
      </w:r>
      <w:proofErr w:type="spellEnd"/>
    </w:p>
    <w:p w14:paraId="124E3B0B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Cisco Webex</w:t>
      </w:r>
    </w:p>
    <w:p w14:paraId="5E3BD80E" w14:textId="56250633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Go</w:t>
      </w:r>
      <w:r w:rsidR="00336905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To</w:t>
      </w:r>
      <w:r w:rsidR="00336905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</w:t>
      </w: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Meeting</w:t>
      </w:r>
    </w:p>
    <w:p w14:paraId="38DC80BB" w14:textId="77777777" w:rsidR="00CA14CD" w:rsidRPr="005F5CFB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Slack</w:t>
      </w:r>
    </w:p>
    <w:p w14:paraId="7E435222" w14:textId="77777777" w:rsidR="00CA14CD" w:rsidRDefault="00CA14CD" w:rsidP="00CA14CD">
      <w:pPr>
        <w:pStyle w:val="ListParagraph"/>
        <w:numPr>
          <w:ilvl w:val="0"/>
          <w:numId w:val="18"/>
        </w:numPr>
        <w:spacing w:line="276" w:lineRule="auto"/>
        <w:ind w:left="1080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Others</w:t>
      </w:r>
    </w:p>
    <w:p w14:paraId="4E375BA9" w14:textId="572BABD9" w:rsidR="00CA14CD" w:rsidRDefault="00CA14CD" w:rsidP="00CA14C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CA14CD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>List the academic cloud storage or drive you are familiar with</w:t>
      </w:r>
    </w:p>
    <w:p w14:paraId="4BA6BE78" w14:textId="77777777" w:rsidR="00D85043" w:rsidRDefault="00D85043" w:rsidP="00D85043">
      <w:pPr>
        <w:spacing w:line="276" w:lineRule="auto"/>
        <w:jc w:val="both"/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30F6ADFA" w14:textId="49EE079C" w:rsidR="00B01650" w:rsidRPr="00B01650" w:rsidRDefault="00B01650" w:rsidP="00D85043">
      <w:p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Thank you for your time!</w:t>
      </w:r>
    </w:p>
    <w:p w14:paraId="027D2D1C" w14:textId="77777777" w:rsidR="00B01650" w:rsidRPr="00B01650" w:rsidRDefault="00B01650" w:rsidP="00D85043">
      <w:pPr>
        <w:spacing w:line="276" w:lineRule="auto"/>
        <w:jc w:val="both"/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</w:pPr>
      <w:r w:rsidRPr="00B01650">
        <w:rPr>
          <w:rFonts w:ascii="Helvetica Neue" w:eastAsia="Times New Roman" w:hAnsi="Helvetica Neue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Please note:</w:t>
      </w:r>
      <w:r w:rsidRPr="00B01650">
        <w:rPr>
          <w:rFonts w:ascii="Helvetica Neue" w:eastAsia="Times New Roman" w:hAnsi="Helvetica Neue" w:cs="Times New Roman"/>
          <w:color w:val="1F1F1F"/>
          <w:kern w:val="0"/>
          <w:sz w:val="22"/>
          <w:szCs w:val="22"/>
          <w14:ligatures w14:val="none"/>
        </w:rPr>
        <w:t xml:space="preserve"> This questionnaire is for pre-evaluation purposes only and does not affect your application status.</w:t>
      </w:r>
    </w:p>
    <w:p w14:paraId="5463B964" w14:textId="77777777" w:rsidR="00B01650" w:rsidRPr="00814FAC" w:rsidRDefault="00B01650" w:rsidP="00D85043">
      <w:pPr>
        <w:spacing w:line="276" w:lineRule="auto"/>
        <w:jc w:val="both"/>
        <w:rPr>
          <w:sz w:val="22"/>
          <w:szCs w:val="22"/>
        </w:rPr>
      </w:pPr>
    </w:p>
    <w:sectPr w:rsidR="00B01650" w:rsidRPr="00814FAC" w:rsidSect="00D85043">
      <w:pgSz w:w="11900" w:h="16820" w:code="9"/>
      <w:pgMar w:top="1127" w:right="1166" w:bottom="1014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00D"/>
    <w:multiLevelType w:val="hybridMultilevel"/>
    <w:tmpl w:val="44468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7265"/>
    <w:multiLevelType w:val="multilevel"/>
    <w:tmpl w:val="D4A4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17AD0"/>
    <w:multiLevelType w:val="hybridMultilevel"/>
    <w:tmpl w:val="BC3E44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8C2639"/>
    <w:multiLevelType w:val="multilevel"/>
    <w:tmpl w:val="227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961AE"/>
    <w:multiLevelType w:val="hybridMultilevel"/>
    <w:tmpl w:val="1F683A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113168"/>
    <w:multiLevelType w:val="multilevel"/>
    <w:tmpl w:val="1A2A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62708"/>
    <w:multiLevelType w:val="multilevel"/>
    <w:tmpl w:val="39B0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8598F"/>
    <w:multiLevelType w:val="multilevel"/>
    <w:tmpl w:val="35FC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91D98"/>
    <w:multiLevelType w:val="multilevel"/>
    <w:tmpl w:val="165C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96EA3"/>
    <w:multiLevelType w:val="multilevel"/>
    <w:tmpl w:val="4B48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22D61"/>
    <w:multiLevelType w:val="multilevel"/>
    <w:tmpl w:val="4FDC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03916"/>
    <w:multiLevelType w:val="hybridMultilevel"/>
    <w:tmpl w:val="FCCEF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B2586"/>
    <w:multiLevelType w:val="multilevel"/>
    <w:tmpl w:val="6CBC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662C5"/>
    <w:multiLevelType w:val="multilevel"/>
    <w:tmpl w:val="D46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96E97"/>
    <w:multiLevelType w:val="multilevel"/>
    <w:tmpl w:val="C692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8243BF"/>
    <w:multiLevelType w:val="multilevel"/>
    <w:tmpl w:val="567A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A79A0"/>
    <w:multiLevelType w:val="multilevel"/>
    <w:tmpl w:val="6614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AE6B3B"/>
    <w:multiLevelType w:val="multilevel"/>
    <w:tmpl w:val="FD82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81244"/>
    <w:multiLevelType w:val="multilevel"/>
    <w:tmpl w:val="F5E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16ADF"/>
    <w:multiLevelType w:val="multilevel"/>
    <w:tmpl w:val="6532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5011">
    <w:abstractNumId w:val="14"/>
  </w:num>
  <w:num w:numId="2" w16cid:durableId="1941595413">
    <w:abstractNumId w:val="8"/>
  </w:num>
  <w:num w:numId="3" w16cid:durableId="2045868143">
    <w:abstractNumId w:val="9"/>
  </w:num>
  <w:num w:numId="4" w16cid:durableId="1447384125">
    <w:abstractNumId w:val="5"/>
  </w:num>
  <w:num w:numId="5" w16cid:durableId="206376824">
    <w:abstractNumId w:val="17"/>
  </w:num>
  <w:num w:numId="6" w16cid:durableId="2175163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06670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5743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133206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62532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8329107">
    <w:abstractNumId w:val="12"/>
  </w:num>
  <w:num w:numId="12" w16cid:durableId="1969387200">
    <w:abstractNumId w:val="7"/>
  </w:num>
  <w:num w:numId="13" w16cid:durableId="67919560">
    <w:abstractNumId w:val="16"/>
  </w:num>
  <w:num w:numId="14" w16cid:durableId="1037118764">
    <w:abstractNumId w:val="15"/>
  </w:num>
  <w:num w:numId="15" w16cid:durableId="766852283">
    <w:abstractNumId w:val="6"/>
  </w:num>
  <w:num w:numId="16" w16cid:durableId="1628122755">
    <w:abstractNumId w:val="1"/>
  </w:num>
  <w:num w:numId="17" w16cid:durableId="1141852465">
    <w:abstractNumId w:val="2"/>
  </w:num>
  <w:num w:numId="18" w16cid:durableId="116410806">
    <w:abstractNumId w:val="4"/>
  </w:num>
  <w:num w:numId="19" w16cid:durableId="1218007041">
    <w:abstractNumId w:val="0"/>
  </w:num>
  <w:num w:numId="20" w16cid:durableId="2055614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mirrorMargins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43"/>
    <w:rsid w:val="000812B1"/>
    <w:rsid w:val="000B4290"/>
    <w:rsid w:val="00265FC0"/>
    <w:rsid w:val="00336905"/>
    <w:rsid w:val="003A4F63"/>
    <w:rsid w:val="00494A14"/>
    <w:rsid w:val="00524789"/>
    <w:rsid w:val="0053604A"/>
    <w:rsid w:val="0056691D"/>
    <w:rsid w:val="0059426A"/>
    <w:rsid w:val="005F4065"/>
    <w:rsid w:val="005F5CFB"/>
    <w:rsid w:val="00620760"/>
    <w:rsid w:val="00634463"/>
    <w:rsid w:val="006431DA"/>
    <w:rsid w:val="00680743"/>
    <w:rsid w:val="006B6B76"/>
    <w:rsid w:val="00701B8F"/>
    <w:rsid w:val="007639B3"/>
    <w:rsid w:val="007A3F46"/>
    <w:rsid w:val="007B5DC0"/>
    <w:rsid w:val="00814FAC"/>
    <w:rsid w:val="00871DEA"/>
    <w:rsid w:val="00940CF9"/>
    <w:rsid w:val="009D4553"/>
    <w:rsid w:val="00AA1DA3"/>
    <w:rsid w:val="00AE767B"/>
    <w:rsid w:val="00B01650"/>
    <w:rsid w:val="00B07F71"/>
    <w:rsid w:val="00B41690"/>
    <w:rsid w:val="00B42733"/>
    <w:rsid w:val="00BB516C"/>
    <w:rsid w:val="00BD4DEE"/>
    <w:rsid w:val="00C76C06"/>
    <w:rsid w:val="00CA14CD"/>
    <w:rsid w:val="00D135DA"/>
    <w:rsid w:val="00D4154C"/>
    <w:rsid w:val="00D85043"/>
    <w:rsid w:val="00E247E2"/>
    <w:rsid w:val="00EA7C11"/>
    <w:rsid w:val="00EE78CE"/>
    <w:rsid w:val="00F54176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AACAB"/>
  <w15:chartTrackingRefBased/>
  <w15:docId w15:val="{8C6C511A-F45B-1D47-8DD1-7F3BB6E3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07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074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07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0743"/>
    <w:rPr>
      <w:b/>
      <w:bCs/>
    </w:rPr>
  </w:style>
  <w:style w:type="paragraph" w:styleId="ListParagraph">
    <w:name w:val="List Paragraph"/>
    <w:basedOn w:val="Normal"/>
    <w:uiPriority w:val="34"/>
    <w:qFormat/>
    <w:rsid w:val="00701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onsurat.lawal/Library/Group%20Containers/UBF8T346G9.Office/User%20Content.localized/Templates.localized/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CFF554-BCAC-2E42-AB42-7FC6FC547AF9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527</Words>
  <Characters>2915</Characters>
  <Application>Microsoft Office Word</Application>
  <DocSecurity>0</DocSecurity>
  <Lines>66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3</cp:revision>
  <dcterms:created xsi:type="dcterms:W3CDTF">2024-06-18T04:10:00Z</dcterms:created>
  <dcterms:modified xsi:type="dcterms:W3CDTF">2024-06-18T04:31:00Z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documentId_6391</vt:lpwstr>
  </property>
  <property fmtid="{D5CDD505-2E9C-101B-9397-08002B2CF9AE}" pid="3" name="grammarly_documentContext">
    <vt:lpwstr>{"goals":[],"domain":"general","emotions":[],"dialect":"american"}</vt:lpwstr>
  </property>
</Properties>
</file>