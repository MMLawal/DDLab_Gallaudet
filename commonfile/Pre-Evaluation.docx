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4245" w14:textId="2351E1C0" w:rsidR="00B01650" w:rsidRPr="00B01650" w:rsidRDefault="00B01650" w:rsidP="00D85043">
      <w:pPr>
        <w:spacing w:after="240" w:line="276" w:lineRule="auto"/>
        <w:jc w:val="both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 xml:space="preserve">Pre-Evaluation Questionnaire: MTI Summer Internship Program </w:t>
      </w:r>
      <w:r w:rsidRPr="00814FAC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>–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 xml:space="preserve"> Drug Discovery &amp; Design</w:t>
      </w:r>
    </w:p>
    <w:p w14:paraId="40B43805" w14:textId="4241464D" w:rsidR="00B01650" w:rsidRPr="00B01650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814FAC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Welcome to 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the MTI Summer Internship Program</w:t>
      </w:r>
      <w:r w:rsidRPr="00814FAC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 2024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! This questionnaire will help us assess your suitability for the program and tailor it to meet your needs.</w:t>
      </w:r>
    </w:p>
    <w:p w14:paraId="5CD5E152" w14:textId="40E1D0D8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1: Background Knowledge </w:t>
      </w:r>
    </w:p>
    <w:p w14:paraId="59040A60" w14:textId="528A323F" w:rsidR="00814FAC" w:rsidRPr="00814FAC" w:rsidRDefault="00814FAC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ever heard about "rare diseases"? (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Yes/No)</w:t>
      </w:r>
    </w:p>
    <w:p w14:paraId="1431E7E6" w14:textId="7F757B31" w:rsidR="00B01650" w:rsidRPr="00B01650" w:rsidRDefault="00B01650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 the term "phenylalanine hydroxylase (PAH)"? (Yes/No)</w:t>
      </w:r>
    </w:p>
    <w:p w14:paraId="599A259D" w14:textId="49EA3611" w:rsidR="00B01650" w:rsidRPr="00B01650" w:rsidRDefault="00814FAC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Are you familiar with the </w:t>
      </w:r>
      <w:r w:rsidR="00B01650"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term "inhibitor" in a scientific context?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  <w:r w:rsidR="00B01650"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.</w:t>
      </w:r>
    </w:p>
    <w:p w14:paraId="09A1E7AF" w14:textId="77777777" w:rsidR="00B01650" w:rsidRPr="00B01650" w:rsidRDefault="00B01650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learned about the concept of "Type 2 Diabetes" before? (Yes/No)</w:t>
      </w:r>
    </w:p>
    <w:p w14:paraId="2341CA6A" w14:textId="3215BF3E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2: Motivation &amp; Expectations </w:t>
      </w:r>
    </w:p>
    <w:p w14:paraId="2DFF13EF" w14:textId="77777777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What motivates you to apply for this summer internship program on drug discovery and design? (2-3 sentences)</w:t>
      </w:r>
    </w:p>
    <w:p w14:paraId="2DAC7FFB" w14:textId="52F5F5C1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What are your career aspirations in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STEM or STEAM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? (1-2 sentences)</w:t>
      </w:r>
    </w:p>
    <w:p w14:paraId="4DB696F3" w14:textId="77777777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On a scale of 1 (not at all) to 5 (very much), how interested are you in learning about computational medicinal chemistry tools?</w:t>
      </w:r>
    </w:p>
    <w:p w14:paraId="70C9CF27" w14:textId="1C7A1922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3: Skills Assessment </w:t>
      </w:r>
    </w:p>
    <w:p w14:paraId="091CF412" w14:textId="1F2EDD47" w:rsidR="00B01650" w:rsidRPr="00B01650" w:rsidRDefault="00B01650" w:rsidP="00D85043">
      <w:pPr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Rate your confidence level in your scientific writing skills (1 -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very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low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, 5 -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very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high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).</w:t>
      </w:r>
    </w:p>
    <w:p w14:paraId="71A4CF8A" w14:textId="77777777" w:rsidR="00814FAC" w:rsidRDefault="00814FAC" w:rsidP="00D85043">
      <w:pPr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What writing and referencing software have you used before? </w:t>
      </w:r>
    </w:p>
    <w:p w14:paraId="4B109845" w14:textId="318FC2CD" w:rsidR="00814FAC" w:rsidRDefault="00814FAC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Microsoft </w:t>
      </w:r>
      <w:r w:rsidR="00701B8F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</w:t>
      </w: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ord</w:t>
      </w:r>
      <w:r w:rsidR="00701B8F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with any reference managing software (Mendeley, EndNote, Zotero, RefWorks, etc.)</w:t>
      </w:r>
    </w:p>
    <w:p w14:paraId="3B02D2A0" w14:textId="4AD328D3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Google Docs and Zotero</w:t>
      </w:r>
    </w:p>
    <w:p w14:paraId="0FE29987" w14:textId="457404CD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LaTex</w:t>
      </w:r>
      <w:proofErr w:type="spellEnd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and </w:t>
      </w: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BibTex</w:t>
      </w:r>
      <w:proofErr w:type="spellEnd"/>
    </w:p>
    <w:p w14:paraId="1E224B89" w14:textId="79629F2B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Microsoft Word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online </w:t>
      </w:r>
      <w:r w:rsidR="00EA7C11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with </w:t>
      </w:r>
      <w:r w:rsidR="00EA7C11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Mendeley, Zotero, </w:t>
      </w:r>
      <w:r w:rsidR="00EA7C11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or </w:t>
      </w:r>
      <w:r w:rsidR="00EA7C11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RefWorks</w:t>
      </w:r>
    </w:p>
    <w:p w14:paraId="6904BC68" w14:textId="0B85E0AB" w:rsidR="007A3F46" w:rsidRPr="00701B8F" w:rsidRDefault="007A3F46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Others</w:t>
      </w:r>
    </w:p>
    <w:p w14:paraId="3DDFE6BA" w14:textId="77777777" w:rsidR="005F5CFB" w:rsidRDefault="005F5CFB" w:rsidP="005F5C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Do you know the forms of scientific literature?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40B82EF1" w14:textId="4928DE13" w:rsidR="005F5CFB" w:rsidRDefault="005F5CFB" w:rsidP="00494A14">
      <w:pPr>
        <w:pStyle w:val="ListParagraph"/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Mention three examples </w:t>
      </w:r>
      <w:r w:rsidR="00494A14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if applicable</w:t>
      </w:r>
    </w:p>
    <w:p w14:paraId="762D4110" w14:textId="266E212C" w:rsidR="005F5CFB" w:rsidRDefault="005F5CFB" w:rsidP="005F5C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Do you know how to access scientific items or publications?</w:t>
      </w:r>
      <w:r w:rsidRPr="005F5CFB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69B875C9" w14:textId="69C4BEEA" w:rsidR="005F5CFB" w:rsidRDefault="005F5CFB" w:rsidP="00494A14">
      <w:pPr>
        <w:pStyle w:val="ListParagraph"/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If yes</w:t>
      </w:r>
      <w:r w:rsidR="00494A14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, w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hich interface have you used before to retrieve scientific literature?</w:t>
      </w:r>
    </w:p>
    <w:p w14:paraId="4E5DF978" w14:textId="3F0ED48C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4: Computational Drug Design </w:t>
      </w:r>
    </w:p>
    <w:p w14:paraId="06383D66" w14:textId="77777777" w:rsid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heard of the term "virtual screening" before? (Yes/No)</w:t>
      </w:r>
    </w:p>
    <w:p w14:paraId="22293580" w14:textId="264C1B2D" w:rsidR="00701B8F" w:rsidRPr="00B01650" w:rsidRDefault="00701B8F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 the term "quantum mechanics"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36982C80" w14:textId="77777777" w:rsidR="00B01650" w:rsidRP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 the concept of "molecular dynamics simulations"? (Yes/No)</w:t>
      </w:r>
    </w:p>
    <w:p w14:paraId="06EFF80E" w14:textId="77777777" w:rsid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encountered the term "molecular docking" in a scientific context? (Yes/No)</w:t>
      </w:r>
    </w:p>
    <w:p w14:paraId="33ACB86E" w14:textId="6C508AC0" w:rsidR="00AE767B" w:rsidRPr="00AE767B" w:rsidRDefault="00AE767B" w:rsidP="00AE767B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high-performance computing/advanced computing facility/scientific computing"?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3F0BE47D" w14:textId="77777777" w:rsidR="00B01650" w:rsidRP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Match the following terms with their corresponding applications in drug discovery: </w:t>
      </w:r>
    </w:p>
    <w:p w14:paraId="46495A1D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ADMET-S properties (a) Identifying potential drug candidates from large databases (Virtual screening)</w:t>
      </w:r>
    </w:p>
    <w:p w14:paraId="0712E80D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Virtual screening (b) In silico modeling of drug-target interactions (Molecular docking)</w:t>
      </w:r>
    </w:p>
    <w:p w14:paraId="7B5CE235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Molecular docking (c) Assessing drug properties like absorption, metabolism, etc.</w:t>
      </w:r>
    </w:p>
    <w:p w14:paraId="355F00E4" w14:textId="6C5D07CC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Section 5: Additional Knowledge</w:t>
      </w:r>
    </w:p>
    <w:p w14:paraId="4CE7C9FA" w14:textId="68CEE322" w:rsidR="00336905" w:rsidRPr="00336905" w:rsidRDefault="00336905" w:rsidP="0033690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Do you have a laptop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/desktop or have access to any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18B20B6A" w14:textId="6A2C9F4A" w:rsidR="00B01650" w:rsidRDefault="00B01650" w:rsidP="00D85043">
      <w:pPr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lastRenderedPageBreak/>
        <w:t>Have you used any software programs for scientific data analysis or visualization before? Briefly list them if applicable.</w:t>
      </w:r>
    </w:p>
    <w:p w14:paraId="64F51818" w14:textId="0C779CEC" w:rsidR="00AE767B" w:rsidRDefault="00AE767B" w:rsidP="00D85043">
      <w:pPr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used any software programs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for molecular modeling or bioinformatics before? It could be any online tool, locally installed, or remotely accessed software</w:t>
      </w:r>
    </w:p>
    <w:p w14:paraId="58FCE92F" w14:textId="798AA436" w:rsidR="00AE767B" w:rsidRPr="00B01650" w:rsidRDefault="00AE767B" w:rsidP="00AE767B">
      <w:pPr>
        <w:spacing w:line="276" w:lineRule="auto"/>
        <w:ind w:left="72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Briefly list them if applicable.</w:t>
      </w:r>
    </w:p>
    <w:p w14:paraId="016C9A28" w14:textId="77777777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Section 6: Possible Concerns (3 minutes)</w:t>
      </w:r>
    </w:p>
    <w:p w14:paraId="3E62B04C" w14:textId="77777777" w:rsidR="00B01650" w:rsidRPr="00B01650" w:rsidRDefault="00B01650" w:rsidP="00D85043">
      <w:pPr>
        <w:numPr>
          <w:ilvl w:val="0"/>
          <w:numId w:val="16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Is there anything about research internships or computational drug design that you are unsure about or concerned with? (e.g., workload, time commitment, etc.) (2-3 sentences)</w:t>
      </w:r>
    </w:p>
    <w:p w14:paraId="6B121D30" w14:textId="77777777" w:rsidR="00B01650" w:rsidRDefault="00B01650" w:rsidP="00D85043">
      <w:pPr>
        <w:numPr>
          <w:ilvl w:val="0"/>
          <w:numId w:val="16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Do you have any questions about the internship program that we haven't addressed yet?</w:t>
      </w:r>
    </w:p>
    <w:p w14:paraId="6E5CA3EE" w14:textId="77777777" w:rsidR="00CA14CD" w:rsidRDefault="00CA14CD" w:rsidP="00CA14CD">
      <w:pPr>
        <w:spacing w:line="276" w:lineRule="auto"/>
        <w:ind w:left="72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</w:p>
    <w:p w14:paraId="6F18B54F" w14:textId="761B2AD0" w:rsidR="00CA14CD" w:rsidRPr="00B01650" w:rsidRDefault="00CA14CD" w:rsidP="00CA14CD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</w:t>
      </w:r>
      <w:r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7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: </w:t>
      </w:r>
      <w:r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Communication and Data Storage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 </w:t>
      </w:r>
    </w:p>
    <w:p w14:paraId="37D832BB" w14:textId="0647EC10" w:rsidR="00CA14CD" w:rsidRPr="00CA14CD" w:rsidRDefault="00CA14CD" w:rsidP="00CA14C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CA14CD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Which virtual meeting software is most accessible for you? Select all that applies</w:t>
      </w:r>
    </w:p>
    <w:p w14:paraId="7C1F01FA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Google Meet</w:t>
      </w:r>
    </w:p>
    <w:p w14:paraId="4C9BD00D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Zoom</w:t>
      </w:r>
    </w:p>
    <w:p w14:paraId="108962B6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Microsoft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Teams</w:t>
      </w:r>
    </w:p>
    <w:p w14:paraId="019C8762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BlueJeans</w:t>
      </w:r>
      <w:proofErr w:type="spellEnd"/>
    </w:p>
    <w:p w14:paraId="6D0274F8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FreeConferenceCall</w:t>
      </w:r>
      <w:proofErr w:type="spellEnd"/>
    </w:p>
    <w:p w14:paraId="124E3B0B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Cisco Webex</w:t>
      </w:r>
    </w:p>
    <w:p w14:paraId="5E3BD80E" w14:textId="56250633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</w:t>
      </w:r>
      <w:r w:rsidR="00336905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To</w:t>
      </w:r>
      <w:r w:rsidR="00336905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Meeting</w:t>
      </w:r>
    </w:p>
    <w:p w14:paraId="38DC80BB" w14:textId="77777777" w:rsidR="00CA14CD" w:rsidRPr="005F5CFB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Slack</w:t>
      </w:r>
    </w:p>
    <w:p w14:paraId="7E435222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Others</w:t>
      </w:r>
    </w:p>
    <w:p w14:paraId="4E375BA9" w14:textId="572BABD9" w:rsidR="00CA14CD" w:rsidRDefault="00CA14CD" w:rsidP="00CA14C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CA14CD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List the academic cloud storage or drive you are familiar with</w:t>
      </w:r>
    </w:p>
    <w:p w14:paraId="4BA6BE78" w14:textId="77777777" w:rsidR="00D85043" w:rsidRDefault="00D85043" w:rsidP="00D85043">
      <w:pPr>
        <w:spacing w:line="276" w:lineRule="auto"/>
        <w:jc w:val="both"/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30F6ADFA" w14:textId="49EE079C" w:rsidR="00B01650" w:rsidRPr="00B01650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Thank you for your time!</w:t>
      </w:r>
    </w:p>
    <w:p w14:paraId="027D2D1C" w14:textId="77777777" w:rsidR="00B01650" w:rsidRPr="00B01650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Please note: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This questionnaire is for pre-evaluation purposes only and does not affect your application status.</w:t>
      </w:r>
    </w:p>
    <w:p w14:paraId="5463B964" w14:textId="77777777" w:rsidR="00B01650" w:rsidRPr="00814FAC" w:rsidRDefault="00B01650" w:rsidP="00D85043">
      <w:pPr>
        <w:spacing w:line="276" w:lineRule="auto"/>
        <w:jc w:val="both"/>
        <w:rPr>
          <w:sz w:val="22"/>
          <w:szCs w:val="22"/>
        </w:rPr>
      </w:pPr>
    </w:p>
    <w:sectPr w:rsidR="00B01650" w:rsidRPr="00814FAC" w:rsidSect="00D85043">
      <w:pgSz w:w="11900" w:h="16820" w:code="9"/>
      <w:pgMar w:top="1127" w:right="1166" w:bottom="1014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0D"/>
    <w:multiLevelType w:val="hybridMultilevel"/>
    <w:tmpl w:val="44468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7265"/>
    <w:multiLevelType w:val="multilevel"/>
    <w:tmpl w:val="D4A4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17AD0"/>
    <w:multiLevelType w:val="hybridMultilevel"/>
    <w:tmpl w:val="BC3E44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8C2639"/>
    <w:multiLevelType w:val="multilevel"/>
    <w:tmpl w:val="227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961AE"/>
    <w:multiLevelType w:val="hybridMultilevel"/>
    <w:tmpl w:val="1F683A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13168"/>
    <w:multiLevelType w:val="multilevel"/>
    <w:tmpl w:val="1A2A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62708"/>
    <w:multiLevelType w:val="multilevel"/>
    <w:tmpl w:val="39B0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8598F"/>
    <w:multiLevelType w:val="multilevel"/>
    <w:tmpl w:val="35FC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91D98"/>
    <w:multiLevelType w:val="multilevel"/>
    <w:tmpl w:val="165C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96EA3"/>
    <w:multiLevelType w:val="multilevel"/>
    <w:tmpl w:val="4B48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22D61"/>
    <w:multiLevelType w:val="multilevel"/>
    <w:tmpl w:val="4FDC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03916"/>
    <w:multiLevelType w:val="hybridMultilevel"/>
    <w:tmpl w:val="FCCEF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B2586"/>
    <w:multiLevelType w:val="multilevel"/>
    <w:tmpl w:val="6CBC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662C5"/>
    <w:multiLevelType w:val="multilevel"/>
    <w:tmpl w:val="D46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96E97"/>
    <w:multiLevelType w:val="multilevel"/>
    <w:tmpl w:val="C692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243BF"/>
    <w:multiLevelType w:val="multilevel"/>
    <w:tmpl w:val="567A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A79A0"/>
    <w:multiLevelType w:val="multilevel"/>
    <w:tmpl w:val="6614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E6B3B"/>
    <w:multiLevelType w:val="multilevel"/>
    <w:tmpl w:val="FD82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81244"/>
    <w:multiLevelType w:val="multilevel"/>
    <w:tmpl w:val="F5E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16ADF"/>
    <w:multiLevelType w:val="multilevel"/>
    <w:tmpl w:val="6532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5011">
    <w:abstractNumId w:val="14"/>
  </w:num>
  <w:num w:numId="2" w16cid:durableId="1941595413">
    <w:abstractNumId w:val="8"/>
  </w:num>
  <w:num w:numId="3" w16cid:durableId="2045868143">
    <w:abstractNumId w:val="9"/>
  </w:num>
  <w:num w:numId="4" w16cid:durableId="1447384125">
    <w:abstractNumId w:val="5"/>
  </w:num>
  <w:num w:numId="5" w16cid:durableId="206376824">
    <w:abstractNumId w:val="17"/>
  </w:num>
  <w:num w:numId="6" w16cid:durableId="2175163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06670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5743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133206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62532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8329107">
    <w:abstractNumId w:val="12"/>
  </w:num>
  <w:num w:numId="12" w16cid:durableId="1969387200">
    <w:abstractNumId w:val="7"/>
  </w:num>
  <w:num w:numId="13" w16cid:durableId="67919560">
    <w:abstractNumId w:val="16"/>
  </w:num>
  <w:num w:numId="14" w16cid:durableId="1037118764">
    <w:abstractNumId w:val="15"/>
  </w:num>
  <w:num w:numId="15" w16cid:durableId="766852283">
    <w:abstractNumId w:val="6"/>
  </w:num>
  <w:num w:numId="16" w16cid:durableId="1628122755">
    <w:abstractNumId w:val="1"/>
  </w:num>
  <w:num w:numId="17" w16cid:durableId="1141852465">
    <w:abstractNumId w:val="2"/>
  </w:num>
  <w:num w:numId="18" w16cid:durableId="116410806">
    <w:abstractNumId w:val="4"/>
  </w:num>
  <w:num w:numId="19" w16cid:durableId="1218007041">
    <w:abstractNumId w:val="0"/>
  </w:num>
  <w:num w:numId="20" w16cid:durableId="2055614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mirrorMargins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43"/>
    <w:rsid w:val="000812B1"/>
    <w:rsid w:val="000B4290"/>
    <w:rsid w:val="00265FC0"/>
    <w:rsid w:val="00336905"/>
    <w:rsid w:val="003A4F63"/>
    <w:rsid w:val="00494A14"/>
    <w:rsid w:val="00524789"/>
    <w:rsid w:val="0053604A"/>
    <w:rsid w:val="0056691D"/>
    <w:rsid w:val="005F4065"/>
    <w:rsid w:val="005F5CFB"/>
    <w:rsid w:val="00620760"/>
    <w:rsid w:val="006431DA"/>
    <w:rsid w:val="00680743"/>
    <w:rsid w:val="006B6B76"/>
    <w:rsid w:val="00701B8F"/>
    <w:rsid w:val="007639B3"/>
    <w:rsid w:val="007A3F46"/>
    <w:rsid w:val="007B5DC0"/>
    <w:rsid w:val="00814FAC"/>
    <w:rsid w:val="00871DEA"/>
    <w:rsid w:val="009D4553"/>
    <w:rsid w:val="00AA1DA3"/>
    <w:rsid w:val="00AE767B"/>
    <w:rsid w:val="00B01650"/>
    <w:rsid w:val="00B07F71"/>
    <w:rsid w:val="00B41690"/>
    <w:rsid w:val="00BB516C"/>
    <w:rsid w:val="00BD4DEE"/>
    <w:rsid w:val="00C76C06"/>
    <w:rsid w:val="00CA14CD"/>
    <w:rsid w:val="00D135DA"/>
    <w:rsid w:val="00D85043"/>
    <w:rsid w:val="00E247E2"/>
    <w:rsid w:val="00EA7C11"/>
    <w:rsid w:val="00EE78CE"/>
    <w:rsid w:val="00F54176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ACAB"/>
  <w15:chartTrackingRefBased/>
  <w15:docId w15:val="{8C6C511A-F45B-1D47-8DD1-7F3BB6E3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07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74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07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0743"/>
    <w:rPr>
      <w:b/>
      <w:bCs/>
    </w:rPr>
  </w:style>
  <w:style w:type="paragraph" w:styleId="ListParagraph">
    <w:name w:val="List Paragraph"/>
    <w:basedOn w:val="Normal"/>
    <w:uiPriority w:val="34"/>
    <w:qFormat/>
    <w:rsid w:val="00701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nsurat.lawal/Library/Group%20Containers/UBF8T346G9.Office/User%20Content.localized/Templates.localized/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513</Words>
  <Characters>2948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9</cp:revision>
  <dcterms:created xsi:type="dcterms:W3CDTF">2024-06-08T04:56:00Z</dcterms:created>
  <dcterms:modified xsi:type="dcterms:W3CDTF">2024-06-10T16:05:00Z</dcterms:modified>
</cp:coreProperties>
</file>