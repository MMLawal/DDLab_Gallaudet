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7FC2CE2F" w:rsidR="00446FAF" w:rsidRDefault="1D010C81" w:rsidP="00E00570">
      <w:pPr>
        <w:jc w:val="center"/>
      </w:pPr>
      <w:r>
        <w:rPr>
          <w:noProof/>
        </w:rPr>
        <w:drawing>
          <wp:inline distT="0" distB="0" distL="0" distR="0" wp14:anchorId="7CB71087" wp14:editId="6B25D955">
            <wp:extent cx="3758268" cy="7869657"/>
            <wp:effectExtent l="0" t="0" r="0" b="0"/>
            <wp:docPr id="1688182269" name="Picture 1688182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591" cy="79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DE57" w14:textId="36E2C9F3" w:rsidR="49131C1B" w:rsidRDefault="49131C1B" w:rsidP="00E00570">
      <w:pPr>
        <w:jc w:val="center"/>
      </w:pPr>
      <w:r>
        <w:rPr>
          <w:noProof/>
        </w:rPr>
        <w:lastRenderedPageBreak/>
        <w:drawing>
          <wp:inline distT="0" distB="0" distL="0" distR="0" wp14:anchorId="3818B698" wp14:editId="260F8259">
            <wp:extent cx="4023360" cy="8021012"/>
            <wp:effectExtent l="0" t="0" r="2540" b="5715"/>
            <wp:docPr id="1405833456" name="Picture 140583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80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F73FE1">
        <w:rPr>
          <w:noProof/>
        </w:rPr>
        <w:lastRenderedPageBreak/>
        <w:drawing>
          <wp:inline distT="0" distB="0" distL="0" distR="0" wp14:anchorId="78DA62FE" wp14:editId="7FF00C68">
            <wp:extent cx="4193152" cy="8467725"/>
            <wp:effectExtent l="0" t="0" r="0" b="0"/>
            <wp:docPr id="708468638" name="Picture 708468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152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F73FE1">
        <w:rPr>
          <w:noProof/>
        </w:rPr>
        <w:lastRenderedPageBreak/>
        <w:drawing>
          <wp:inline distT="0" distB="0" distL="0" distR="0" wp14:anchorId="677AE4F5" wp14:editId="6308D20A">
            <wp:extent cx="3749040" cy="8208426"/>
            <wp:effectExtent l="0" t="0" r="0" b="0"/>
            <wp:docPr id="1918688351" name="Picture 1918688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82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6B43" w14:textId="1DA23F96" w:rsidR="303CB7B4" w:rsidRDefault="303CB7B4" w:rsidP="00E00570">
      <w:pPr>
        <w:jc w:val="center"/>
      </w:pPr>
      <w:r>
        <w:rPr>
          <w:noProof/>
        </w:rPr>
        <w:lastRenderedPageBreak/>
        <w:drawing>
          <wp:inline distT="0" distB="0" distL="0" distR="0" wp14:anchorId="542D3384" wp14:editId="787BF8F8">
            <wp:extent cx="3408589" cy="2982516"/>
            <wp:effectExtent l="0" t="0" r="0" b="0"/>
            <wp:docPr id="724011481" name="Picture 724011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589" cy="29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D47" w14:textId="1B2247B7" w:rsidR="00E00570" w:rsidRDefault="303CB7B4" w:rsidP="00E00570">
      <w:pPr>
        <w:jc w:val="center"/>
      </w:pPr>
      <w:r>
        <w:rPr>
          <w:noProof/>
        </w:rPr>
        <w:drawing>
          <wp:inline distT="0" distB="0" distL="0" distR="0" wp14:anchorId="6530AF6B" wp14:editId="5E18CCF7">
            <wp:extent cx="3309700" cy="2445147"/>
            <wp:effectExtent l="0" t="0" r="0" b="0"/>
            <wp:docPr id="567648461" name="Picture 56764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700" cy="24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7C6D4" wp14:editId="69FE5BE8">
            <wp:extent cx="3396676" cy="2423398"/>
            <wp:effectExtent l="0" t="0" r="0" b="0"/>
            <wp:docPr id="1894171523" name="Picture 189417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676" cy="24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B49188"/>
    <w:rsid w:val="001940A5"/>
    <w:rsid w:val="002D1B36"/>
    <w:rsid w:val="00446FAF"/>
    <w:rsid w:val="004C4B10"/>
    <w:rsid w:val="00AC306A"/>
    <w:rsid w:val="00DD24FE"/>
    <w:rsid w:val="00E00570"/>
    <w:rsid w:val="0272D399"/>
    <w:rsid w:val="07B49188"/>
    <w:rsid w:val="133D21A1"/>
    <w:rsid w:val="15DD6023"/>
    <w:rsid w:val="1D010C81"/>
    <w:rsid w:val="285E38F4"/>
    <w:rsid w:val="2C508A49"/>
    <w:rsid w:val="303CB7B4"/>
    <w:rsid w:val="49131C1B"/>
    <w:rsid w:val="4D2522D0"/>
    <w:rsid w:val="563D56B7"/>
    <w:rsid w:val="56FF68D2"/>
    <w:rsid w:val="639750BC"/>
    <w:rsid w:val="67F73FE1"/>
    <w:rsid w:val="6AEB44A1"/>
    <w:rsid w:val="6D49BB62"/>
    <w:rsid w:val="739EDA5D"/>
    <w:rsid w:val="74BFAE7E"/>
    <w:rsid w:val="78C54067"/>
    <w:rsid w:val="7A0B59BB"/>
    <w:rsid w:val="7E49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9188"/>
  <w15:chartTrackingRefBased/>
  <w15:docId w15:val="{14E5A2F1-CAD1-4D8F-B059-D9F8F0E7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.~WRD0004</Template>
  <TotalTime>24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Johnson</dc:creator>
  <cp:keywords/>
  <dc:description/>
  <cp:lastModifiedBy>Monsurat Lawal</cp:lastModifiedBy>
  <cp:revision>5</cp:revision>
  <dcterms:created xsi:type="dcterms:W3CDTF">2024-07-17T21:23:00Z</dcterms:created>
  <dcterms:modified xsi:type="dcterms:W3CDTF">2024-07-30T00:46:00Z</dcterms:modified>
</cp:coreProperties>
</file>